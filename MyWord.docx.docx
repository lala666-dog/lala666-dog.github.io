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B34CB8" w:rsidP="00310F17">
            <w:pPr>
              <w:pStyle w:val="Title"/>
            </w:pPr>
            <w:r>
              <w:t xml:space="preserve">Jiang </w:t>
            </w:r>
            <w:proofErr w:type="spellStart"/>
            <w:r>
              <w:t>Shirou</w:t>
            </w:r>
            <w:proofErr w:type="spellEnd"/>
            <w:r w:rsidR="003D1B71" w:rsidRPr="00310F17">
              <w:br/>
            </w:r>
            <w:r>
              <w:t>(Peggy)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E572D6" w:rsidRDefault="00B34CB8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B34CB8">
              <w:rPr>
                <w:rFonts w:ascii="Calibri" w:hAnsi="Calibri" w:cs="Calibri"/>
                <w:color w:val="0072C7"/>
              </w:rPr>
              <w:t>Profile</w:t>
            </w:r>
          </w:p>
          <w:p w:rsidR="00B34CB8" w:rsidRPr="00B34CB8" w:rsidRDefault="00B34CB8" w:rsidP="00B34CB8">
            <w:pPr>
              <w:pStyle w:val="Heading2"/>
              <w:rPr>
                <w:rFonts w:ascii="Bahnschrift" w:hAnsi="Bahnschrift" w:cs="Calibri"/>
                <w:color w:val="000000" w:themeColor="text1"/>
                <w:szCs w:val="24"/>
                <w:lang w:val="en-MY"/>
              </w:rPr>
            </w:pPr>
            <w:r w:rsidRPr="00B34CB8">
              <w:rPr>
                <w:rFonts w:ascii="Bahnschrift" w:hAnsi="Bahnschrift" w:cs="Calibri"/>
                <w:color w:val="000000" w:themeColor="text1"/>
                <w:szCs w:val="24"/>
              </w:rPr>
              <w:t xml:space="preserve">Name: Jiang </w:t>
            </w:r>
            <w:proofErr w:type="spellStart"/>
            <w:proofErr w:type="gramStart"/>
            <w:r w:rsidRPr="00B34CB8">
              <w:rPr>
                <w:rFonts w:ascii="Bahnschrift" w:hAnsi="Bahnschrift" w:cs="Calibri"/>
                <w:color w:val="000000" w:themeColor="text1"/>
                <w:szCs w:val="24"/>
              </w:rPr>
              <w:t>Shirou</w:t>
            </w:r>
            <w:proofErr w:type="spellEnd"/>
            <w:r w:rsidRPr="00B34CB8">
              <w:rPr>
                <w:rFonts w:ascii="Bahnschrift" w:hAnsi="Bahnschrift" w:cs="Calibri"/>
                <w:color w:val="000000" w:themeColor="text1"/>
                <w:szCs w:val="24"/>
              </w:rPr>
              <w:t>(</w:t>
            </w:r>
            <w:proofErr w:type="gramEnd"/>
            <w:r w:rsidRPr="00B34CB8">
              <w:rPr>
                <w:rFonts w:ascii="Bahnschrift" w:hAnsi="Bahnschrift" w:cs="Calibri"/>
                <w:color w:val="000000" w:themeColor="text1"/>
                <w:szCs w:val="24"/>
              </w:rPr>
              <w:t>Peggy)</w:t>
            </w:r>
          </w:p>
          <w:p w:rsidR="00B34CB8" w:rsidRPr="00B34CB8" w:rsidRDefault="00B34CB8" w:rsidP="00B34CB8">
            <w:pPr>
              <w:pStyle w:val="Heading2"/>
              <w:rPr>
                <w:rFonts w:ascii="Bahnschrift" w:hAnsi="Bahnschrift" w:cs="Calibri"/>
                <w:color w:val="000000" w:themeColor="text1"/>
                <w:szCs w:val="24"/>
                <w:lang w:val="en-MY"/>
              </w:rPr>
            </w:pPr>
            <w:r w:rsidRPr="00B34CB8">
              <w:rPr>
                <w:rFonts w:ascii="Bahnschrift" w:hAnsi="Bahnschrift" w:cs="Calibri"/>
                <w:color w:val="000000" w:themeColor="text1"/>
                <w:szCs w:val="24"/>
              </w:rPr>
              <w:t>Date of Birth:</w:t>
            </w:r>
            <w:r w:rsidRPr="00B34CB8">
              <w:rPr>
                <w:rFonts w:ascii="Bahnschrift" w:hAnsi="Bahnschrift" w:cs="Calibri"/>
                <w:color w:val="000000" w:themeColor="text1"/>
                <w:szCs w:val="24"/>
                <w:lang w:val="en-MY"/>
              </w:rPr>
              <w:t>10</w:t>
            </w:r>
            <w:r w:rsidRPr="00B34CB8">
              <w:rPr>
                <w:rFonts w:ascii="Bahnschrift" w:hAnsi="Bahnschrift" w:cs="Calibri"/>
                <w:color w:val="000000" w:themeColor="text1"/>
                <w:szCs w:val="24"/>
                <w:vertAlign w:val="superscript"/>
                <w:lang w:val="en-MY"/>
              </w:rPr>
              <w:t>th</w:t>
            </w:r>
            <w:r w:rsidRPr="00B34CB8">
              <w:rPr>
                <w:rFonts w:ascii="Bahnschrift" w:hAnsi="Bahnschrift" w:cs="Calibri"/>
                <w:color w:val="000000" w:themeColor="text1"/>
                <w:szCs w:val="24"/>
                <w:lang w:val="en-MY"/>
              </w:rPr>
              <w:t xml:space="preserve"> September, 2002</w:t>
            </w:r>
          </w:p>
          <w:p w:rsidR="00B34CB8" w:rsidRPr="00B34CB8" w:rsidRDefault="00B34CB8" w:rsidP="00B34CB8">
            <w:pPr>
              <w:pStyle w:val="Heading2"/>
              <w:rPr>
                <w:rFonts w:ascii="Bahnschrift" w:hAnsi="Bahnschrift" w:cs="Calibri"/>
                <w:color w:val="000000" w:themeColor="text1"/>
                <w:szCs w:val="24"/>
              </w:rPr>
            </w:pPr>
            <w:r w:rsidRPr="00B34CB8">
              <w:rPr>
                <w:rFonts w:ascii="Bahnschrift" w:hAnsi="Bahnschrift" w:cs="Calibri"/>
                <w:color w:val="000000" w:themeColor="text1"/>
                <w:szCs w:val="24"/>
              </w:rPr>
              <w:t>N</w:t>
            </w:r>
            <w:proofErr w:type="spellStart"/>
            <w:r w:rsidRPr="00B34CB8">
              <w:rPr>
                <w:rFonts w:ascii="Bahnschrift" w:hAnsi="Bahnschrift" w:cs="Calibri"/>
                <w:color w:val="000000" w:themeColor="text1"/>
                <w:szCs w:val="24"/>
                <w:lang w:val="en-MY"/>
              </w:rPr>
              <w:t>ationality</w:t>
            </w:r>
            <w:proofErr w:type="spellEnd"/>
            <w:r w:rsidRPr="00B34CB8">
              <w:rPr>
                <w:rFonts w:ascii="Bahnschrift" w:hAnsi="Bahnschrift" w:cs="Calibri"/>
                <w:color w:val="000000" w:themeColor="text1"/>
                <w:szCs w:val="24"/>
                <w:lang w:val="en-MY"/>
              </w:rPr>
              <w:t>:</w:t>
            </w:r>
            <w:r w:rsidRPr="00B34CB8">
              <w:rPr>
                <w:rFonts w:ascii="Bahnschrift" w:hAnsi="Bahnschrift" w:cs="Calibri"/>
                <w:color w:val="000000" w:themeColor="text1"/>
                <w:szCs w:val="24"/>
              </w:rPr>
              <w:t xml:space="preserve"> Chinese</w:t>
            </w:r>
          </w:p>
          <w:p w:rsidR="003D1B71" w:rsidRPr="00E572D6" w:rsidRDefault="00C259C9" w:rsidP="00B34CB8">
            <w:pPr>
              <w:pStyle w:val="Heading2"/>
              <w:rPr>
                <w:rFonts w:ascii="Calibri" w:hAnsi="Calibri" w:cs="Calibri"/>
                <w:color w:val="0072C7"/>
              </w:rPr>
            </w:pPr>
            <w:sdt>
              <w:sdtPr>
                <w:rPr>
                  <w:rFonts w:ascii="Calibri" w:hAnsi="Calibri" w:cs="Calibri"/>
                  <w:color w:val="0072C7"/>
                </w:rPr>
                <w:id w:val="-1554227259"/>
                <w:placeholder>
                  <w:docPart w:val="749B911F839D4A0A9E5BD6FC698AEA13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AC6C7E">
                  <w:t>Education</w:t>
                </w:r>
              </w:sdtContent>
            </w:sdt>
          </w:p>
          <w:p w:rsidR="003D1B71" w:rsidRPr="00740017" w:rsidRDefault="00B34CB8" w:rsidP="00353B60">
            <w:pPr>
              <w:pStyle w:val="SchoolName"/>
            </w:pPr>
            <w:r>
              <w:t>Xiamen University Malaysia</w:t>
            </w:r>
          </w:p>
          <w:p w:rsidR="003D1B71" w:rsidRDefault="00B34CB8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Major in Computer Science and Technology</w:t>
            </w:r>
          </w:p>
          <w:p w:rsidR="00B34CB8" w:rsidRPr="00740017" w:rsidRDefault="00B34CB8" w:rsidP="00B34CB8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:rsidR="003D1B71" w:rsidRPr="00E572D6" w:rsidRDefault="00B34CB8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B34CB8">
              <w:rPr>
                <w:rFonts w:ascii="Calibri" w:hAnsi="Calibri" w:cs="Calibri"/>
                <w:color w:val="0072C7"/>
              </w:rPr>
              <w:t>Work Experience</w:t>
            </w:r>
          </w:p>
          <w:p w:rsidR="003D1B71" w:rsidRDefault="00B34CB8" w:rsidP="00AC6C7E">
            <w:pPr>
              <w:rPr>
                <w:rFonts w:ascii="Calibri" w:hAnsi="Calibri" w:cs="Calibri"/>
              </w:rPr>
            </w:pPr>
            <w:r w:rsidRPr="00B34CB8">
              <w:rPr>
                <w:rFonts w:ascii="Calibri" w:hAnsi="Calibri" w:cs="Calibri"/>
              </w:rPr>
              <w:t xml:space="preserve">Have been the deputy secretary of </w:t>
            </w:r>
            <w:proofErr w:type="spellStart"/>
            <w:r w:rsidRPr="00B34CB8">
              <w:rPr>
                <w:rFonts w:ascii="Calibri" w:hAnsi="Calibri" w:cs="Calibri"/>
              </w:rPr>
              <w:t>Yanan</w:t>
            </w:r>
            <w:proofErr w:type="spellEnd"/>
            <w:r w:rsidRPr="00B34CB8">
              <w:rPr>
                <w:rFonts w:ascii="Calibri" w:hAnsi="Calibri" w:cs="Calibri"/>
              </w:rPr>
              <w:t xml:space="preserve"> Chinese Orchestra in our School.</w:t>
            </w:r>
          </w:p>
          <w:p w:rsidR="00B34CB8" w:rsidRDefault="00B34CB8" w:rsidP="00AC6C7E">
            <w:pPr>
              <w:rPr>
                <w:rFonts w:ascii="Calibri" w:hAnsi="Calibri" w:cs="Calibri"/>
              </w:rPr>
            </w:pPr>
          </w:p>
          <w:p w:rsidR="00B34CB8" w:rsidRPr="00740017" w:rsidRDefault="00B34CB8" w:rsidP="00AC6C7E">
            <w:pPr>
              <w:rPr>
                <w:rFonts w:ascii="Calibri" w:hAnsi="Calibri" w:cs="Calibri"/>
              </w:rPr>
            </w:pPr>
          </w:p>
          <w:p w:rsidR="00B34CB8" w:rsidRPr="00B34CB8" w:rsidRDefault="00B34CB8" w:rsidP="00B34CB8">
            <w:pPr>
              <w:rPr>
                <w:rFonts w:ascii="Calibri" w:hAnsi="Calibri" w:cs="Calibri"/>
                <w:b/>
                <w:bCs/>
                <w:color w:val="0072C7"/>
                <w:sz w:val="24"/>
                <w:szCs w:val="20"/>
                <w:u w:val="single"/>
                <w:lang w:val="en-MY"/>
              </w:rPr>
            </w:pPr>
            <w:r w:rsidRPr="00B34CB8">
              <w:rPr>
                <w:rFonts w:ascii="Calibri" w:hAnsi="Calibri" w:cs="Calibri"/>
                <w:b/>
                <w:bCs/>
                <w:color w:val="0072C7"/>
                <w:sz w:val="24"/>
                <w:szCs w:val="20"/>
                <w:u w:val="single"/>
              </w:rPr>
              <w:t>Personal Skill</w:t>
            </w:r>
          </w:p>
          <w:p w:rsidR="003D1B71" w:rsidRPr="00B34CB8" w:rsidRDefault="00C259C9" w:rsidP="00B34CB8">
            <w:pPr>
              <w:pStyle w:val="ListParagraph"/>
              <w:numPr>
                <w:ilvl w:val="0"/>
                <w:numId w:val="4"/>
              </w:numPr>
              <w:rPr>
                <w:rFonts w:ascii="Bahnschrift" w:hAnsi="Bahnschrift" w:cs="Calibri"/>
                <w:sz w:val="24"/>
              </w:rPr>
            </w:pPr>
            <w:r w:rsidRPr="00B34CB8">
              <w:rPr>
                <w:rFonts w:ascii="Bahnschrift" w:hAnsi="Bahnschrift" w:cs="Calibri"/>
                <w:sz w:val="24"/>
              </w:rPr>
              <w:t>Can play Guzheng. I have been Learning Guzheng from I was 8.</w:t>
            </w:r>
          </w:p>
          <w:p w:rsidR="00B34CB8" w:rsidRPr="00B34CB8" w:rsidRDefault="00B34CB8" w:rsidP="00B34CB8">
            <w:pPr>
              <w:pStyle w:val="ListParagraph"/>
              <w:numPr>
                <w:ilvl w:val="0"/>
                <w:numId w:val="4"/>
              </w:numPr>
              <w:rPr>
                <w:rFonts w:ascii="Bahnschrift" w:hAnsi="Bahnschrift" w:cs="Calibri"/>
                <w:sz w:val="24"/>
              </w:rPr>
            </w:pPr>
            <w:r w:rsidRPr="00B34CB8">
              <w:rPr>
                <w:rFonts w:ascii="Bahnschrift" w:hAnsi="Bahnschrift" w:cs="Calibri"/>
                <w:sz w:val="24"/>
              </w:rPr>
              <w:t>Being patient and careful. I have a brother who is 10 years younger than me.</w:t>
            </w:r>
          </w:p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81F53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C259C9" w:rsidP="00380FD1">
            <w:pPr>
              <w:pStyle w:val="Information"/>
            </w:pPr>
            <w:sdt>
              <w:sdtPr>
                <w:id w:val="1645700282"/>
                <w:placeholder>
                  <w:docPart w:val="56EB721AAC3944F7B3731C99B09B184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80FD1">
                  <w:t>[Your Address]</w:t>
                </w:r>
              </w:sdtContent>
            </w:sdt>
          </w:p>
          <w:p w:rsidR="003D1B71" w:rsidRPr="00380FD1" w:rsidRDefault="00B34CB8" w:rsidP="00380FD1">
            <w:pPr>
              <w:pStyle w:val="Information"/>
            </w:pPr>
            <w:r>
              <w:t>Xiamen University Malaysia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23550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34CB8" w:rsidP="00380FD1">
            <w:pPr>
              <w:pStyle w:val="Information"/>
            </w:pPr>
            <w:r>
              <w:t>0172269784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58D3C6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34CB8" w:rsidP="00380FD1">
            <w:pPr>
              <w:pStyle w:val="Information"/>
            </w:pPr>
            <w:r>
              <w:t>Cst1909137@xmu.edu.my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59C9" w:rsidRDefault="00C259C9" w:rsidP="00590471">
      <w:r>
        <w:separator/>
      </w:r>
    </w:p>
  </w:endnote>
  <w:endnote w:type="continuationSeparator" w:id="0">
    <w:p w:rsidR="00C259C9" w:rsidRDefault="00C259C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59C9" w:rsidRDefault="00C259C9" w:rsidP="00590471">
      <w:r>
        <w:separator/>
      </w:r>
    </w:p>
  </w:footnote>
  <w:footnote w:type="continuationSeparator" w:id="0">
    <w:p w:rsidR="00C259C9" w:rsidRDefault="00C259C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66B4C6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A050B"/>
    <w:multiLevelType w:val="hybridMultilevel"/>
    <w:tmpl w:val="91AC0314"/>
    <w:lvl w:ilvl="0" w:tplc="42B20C4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2C7"/>
        <w:sz w:val="24"/>
        <w:u w:val="single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CB8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34CB8"/>
    <w:rsid w:val="00B4158A"/>
    <w:rsid w:val="00B6466C"/>
    <w:rsid w:val="00BB1B5D"/>
    <w:rsid w:val="00BC22C7"/>
    <w:rsid w:val="00BD195A"/>
    <w:rsid w:val="00C07240"/>
    <w:rsid w:val="00C14078"/>
    <w:rsid w:val="00C259C9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B3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34C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47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530-Computing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49B911F839D4A0A9E5BD6FC698AE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818A79-1C69-486F-8017-C3213AD684FB}"/>
      </w:docPartPr>
      <w:docPartBody>
        <w:p w:rsidR="00000000" w:rsidRDefault="00294B4A">
          <w:pPr>
            <w:pStyle w:val="749B911F839D4A0A9E5BD6FC698AEA13"/>
          </w:pPr>
          <w:r w:rsidRPr="00AC6C7E">
            <w:t>Education</w:t>
          </w:r>
        </w:p>
      </w:docPartBody>
    </w:docPart>
    <w:docPart>
      <w:docPartPr>
        <w:name w:val="56EB721AAC3944F7B3731C99B09B18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31AAD4-F1ED-4AB5-9F07-40A4DDAFEDA9}"/>
      </w:docPartPr>
      <w:docPartBody>
        <w:p w:rsidR="00000000" w:rsidRDefault="00294B4A">
          <w:pPr>
            <w:pStyle w:val="56EB721AAC3944F7B3731C99B09B184E"/>
          </w:pPr>
          <w:r w:rsidRPr="00380FD1">
            <w:t>[Your Address]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B4A"/>
    <w:rsid w:val="0029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C14769D25344AC5A63EABA8747B642B">
    <w:name w:val="9C14769D25344AC5A63EABA8747B642B"/>
  </w:style>
  <w:style w:type="paragraph" w:customStyle="1" w:styleId="384679B96BFD4020B98FC4F5F81966B4">
    <w:name w:val="384679B96BFD4020B98FC4F5F81966B4"/>
  </w:style>
  <w:style w:type="paragraph" w:customStyle="1" w:styleId="2F2858A512BF41869281387733F37400">
    <w:name w:val="2F2858A512BF41869281387733F37400"/>
  </w:style>
  <w:style w:type="paragraph" w:customStyle="1" w:styleId="FD81C753206748698C14FA91D518AA1F">
    <w:name w:val="FD81C753206748698C14FA91D518AA1F"/>
  </w:style>
  <w:style w:type="paragraph" w:customStyle="1" w:styleId="B51CDDF52E8E4201A84E6DE2CADB7A7C">
    <w:name w:val="B51CDDF52E8E4201A84E6DE2CADB7A7C"/>
  </w:style>
  <w:style w:type="paragraph" w:customStyle="1" w:styleId="B723FD82DEED4A0285E1AC56058135E6">
    <w:name w:val="B723FD82DEED4A0285E1AC56058135E6"/>
  </w:style>
  <w:style w:type="paragraph" w:customStyle="1" w:styleId="C8148401EC924B0BB41DE6AB332D336E">
    <w:name w:val="C8148401EC924B0BB41DE6AB332D336E"/>
  </w:style>
  <w:style w:type="paragraph" w:customStyle="1" w:styleId="B81289C6FF464F679A959FA3D1973E4F">
    <w:name w:val="B81289C6FF464F679A959FA3D1973E4F"/>
  </w:style>
  <w:style w:type="paragraph" w:customStyle="1" w:styleId="993FF59224AB444B893AEDD97409729B">
    <w:name w:val="993FF59224AB444B893AEDD97409729B"/>
  </w:style>
  <w:style w:type="paragraph" w:customStyle="1" w:styleId="E36379500A334535853AE0EDFE58309D">
    <w:name w:val="E36379500A334535853AE0EDFE58309D"/>
  </w:style>
  <w:style w:type="paragraph" w:customStyle="1" w:styleId="62F8E0237A4B462E96D6E26DA48801CB">
    <w:name w:val="62F8E0237A4B462E96D6E26DA48801CB"/>
  </w:style>
  <w:style w:type="paragraph" w:customStyle="1" w:styleId="0AF69EF46016455090C57A9079958F20">
    <w:name w:val="0AF69EF46016455090C57A9079958F20"/>
  </w:style>
  <w:style w:type="paragraph" w:customStyle="1" w:styleId="E5A88E036F2A492591241A4A577FF7F4">
    <w:name w:val="E5A88E036F2A492591241A4A577FF7F4"/>
  </w:style>
  <w:style w:type="paragraph" w:customStyle="1" w:styleId="4FFE8ECD5B01468BAE1B5000A145DDD2">
    <w:name w:val="4FFE8ECD5B01468BAE1B5000A145DDD2"/>
  </w:style>
  <w:style w:type="paragraph" w:customStyle="1" w:styleId="782B637523394B3F8973992040C9CF5B">
    <w:name w:val="782B637523394B3F8973992040C9CF5B"/>
  </w:style>
  <w:style w:type="paragraph" w:customStyle="1" w:styleId="D5078C9C80E84B268ADA401036872C34">
    <w:name w:val="D5078C9C80E84B268ADA401036872C34"/>
  </w:style>
  <w:style w:type="paragraph" w:customStyle="1" w:styleId="ADACC9E7229A425194D80E1946A369AD">
    <w:name w:val="ADACC9E7229A425194D80E1946A369AD"/>
  </w:style>
  <w:style w:type="paragraph" w:customStyle="1" w:styleId="2E1E39DBE1E447A7AF2E1B627CE496CC">
    <w:name w:val="2E1E39DBE1E447A7AF2E1B627CE496CC"/>
  </w:style>
  <w:style w:type="paragraph" w:customStyle="1" w:styleId="00189A264A2C439CB0A37F0FAAA2A340">
    <w:name w:val="00189A264A2C439CB0A37F0FAAA2A340"/>
  </w:style>
  <w:style w:type="paragraph" w:customStyle="1" w:styleId="749B911F839D4A0A9E5BD6FC698AEA13">
    <w:name w:val="749B911F839D4A0A9E5BD6FC698AEA13"/>
  </w:style>
  <w:style w:type="paragraph" w:customStyle="1" w:styleId="D6FA700CCCEB4298AEF291321E6A2F74">
    <w:name w:val="D6FA700CCCEB4298AEF291321E6A2F74"/>
  </w:style>
  <w:style w:type="paragraph" w:customStyle="1" w:styleId="603A22513131482AA4ADD5408A329D2C">
    <w:name w:val="603A22513131482AA4ADD5408A329D2C"/>
  </w:style>
  <w:style w:type="paragraph" w:customStyle="1" w:styleId="D23AAC16746244B5BE7EF8F85FE9047E">
    <w:name w:val="D23AAC16746244B5BE7EF8F85FE9047E"/>
  </w:style>
  <w:style w:type="paragraph" w:customStyle="1" w:styleId="EEB8409A1A584631928E5DC89B4F907D">
    <w:name w:val="EEB8409A1A584631928E5DC89B4F907D"/>
  </w:style>
  <w:style w:type="paragraph" w:customStyle="1" w:styleId="C61A01C0DC554697A049F4D90AD273BF">
    <w:name w:val="C61A01C0DC554697A049F4D90AD273BF"/>
  </w:style>
  <w:style w:type="paragraph" w:customStyle="1" w:styleId="AB4BC53FBCDA491E9D7C9583C7107676">
    <w:name w:val="AB4BC53FBCDA491E9D7C9583C7107676"/>
  </w:style>
  <w:style w:type="paragraph" w:customStyle="1" w:styleId="FCD77255612F44F395E77B97E6221A78">
    <w:name w:val="FCD77255612F44F395E77B97E6221A78"/>
  </w:style>
  <w:style w:type="paragraph" w:customStyle="1" w:styleId="7EA665D031284648AF2D9A9722B1BA38">
    <w:name w:val="7EA665D031284648AF2D9A9722B1BA38"/>
  </w:style>
  <w:style w:type="paragraph" w:customStyle="1" w:styleId="F2F4C5BEEE134CFBB90EE69B3B068134">
    <w:name w:val="F2F4C5BEEE134CFBB90EE69B3B068134"/>
  </w:style>
  <w:style w:type="paragraph" w:customStyle="1" w:styleId="56EB721AAC3944F7B3731C99B09B184E">
    <w:name w:val="56EB721AAC3944F7B3731C99B09B184E"/>
  </w:style>
  <w:style w:type="paragraph" w:customStyle="1" w:styleId="881C986FBC2C4137A2140A39EF27C97F">
    <w:name w:val="881C986FBC2C4137A2140A39EF27C97F"/>
  </w:style>
  <w:style w:type="paragraph" w:customStyle="1" w:styleId="8B65310AF95444D0800E88B4F288A427">
    <w:name w:val="8B65310AF95444D0800E88B4F288A427"/>
  </w:style>
  <w:style w:type="paragraph" w:customStyle="1" w:styleId="1D89598F5D1C42709F45E3AB46442221">
    <w:name w:val="1D89598F5D1C42709F45E3AB4644222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DB641333487487FBBC0DF0BFF0B68A2">
    <w:name w:val="8DB641333487487FBBC0DF0BFF0B68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2019-12-26T05:02:00Z</dcterms:created>
  <dcterms:modified xsi:type="dcterms:W3CDTF">2019-12-26T05:08:00Z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